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07FEB" w14:textId="77777777" w:rsidR="00F47D02" w:rsidRDefault="00F47D0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78F86015" wp14:editId="6B8AF8B7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7B9F2DA9" id="Group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yink&#10;WeEAAAAJAQAADwAAAAAAAAAAAAAAAACfBgAAZHJzL2Rvd25yZXYueG1sUEsFBgAAAAAEAAQA8wAA&#10;AK0HAAAAAA=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72FE2367" w14:textId="77777777" w:rsidTr="00C75B47">
        <w:trPr>
          <w:trHeight w:val="1143"/>
          <w:jc w:val="center"/>
        </w:trPr>
        <w:tc>
          <w:tcPr>
            <w:tcW w:w="1800" w:type="dxa"/>
          </w:tcPr>
          <w:p w14:paraId="57E84332" w14:textId="23CD9D63" w:rsidR="0085363C" w:rsidRPr="0085363C" w:rsidRDefault="004C472E" w:rsidP="004C472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rFonts w:ascii="Georgia" w:eastAsia="Times New Roman" w:hAnsi="Georgia" w:cs="Georgia"/>
                <w:b/>
                <w:bCs/>
                <w:noProof/>
                <w:color w:val="D14140"/>
                <w:sz w:val="48"/>
                <w:szCs w:val="51"/>
              </w:rPr>
              <w:drawing>
                <wp:inline distT="0" distB="0" distL="0" distR="0" wp14:anchorId="221B9FA1" wp14:editId="66E902E4">
                  <wp:extent cx="976636" cy="7391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476"/>
                          <a:stretch/>
                        </pic:blipFill>
                        <pic:spPr bwMode="auto">
                          <a:xfrm>
                            <a:off x="0" y="0"/>
                            <a:ext cx="988586" cy="748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0" w:type="dxa"/>
            <w:gridSpan w:val="7"/>
          </w:tcPr>
          <w:p w14:paraId="0466B36E" w14:textId="4B95654D" w:rsidR="0085363C" w:rsidRPr="008954EF" w:rsidRDefault="00DD2688" w:rsidP="008954EF">
            <w:pPr>
              <w:pStyle w:val="Title"/>
            </w:pPr>
            <w:r>
              <w:t>RACHIT</w:t>
            </w:r>
            <w:r w:rsidR="0085363C" w:rsidRPr="008954EF">
              <w:br/>
            </w:r>
            <w:r>
              <w:t>POUDEL</w:t>
            </w:r>
          </w:p>
        </w:tc>
      </w:tr>
      <w:tr w:rsidR="0085363C" w:rsidRPr="0085363C" w14:paraId="0844384A" w14:textId="77777777" w:rsidTr="00C75B47">
        <w:trPr>
          <w:trHeight w:val="1206"/>
          <w:jc w:val="center"/>
        </w:trPr>
        <w:tc>
          <w:tcPr>
            <w:tcW w:w="1800" w:type="dxa"/>
          </w:tcPr>
          <w:p w14:paraId="1AA11936" w14:textId="2861453E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3150EA96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366318E5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5C7AB1F3" w14:textId="16F91DAE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5D9CD26" wp14:editId="5F9FF4E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="00DD2688">
              <w:rPr>
                <w:b/>
              </w:rPr>
              <w:t>Bharatpur-10</w:t>
            </w:r>
            <w:r w:rsidRPr="00F079F2">
              <w:br/>
            </w:r>
            <w:proofErr w:type="spellStart"/>
            <w:r w:rsidR="00DD2688">
              <w:t>Kalika</w:t>
            </w:r>
            <w:proofErr w:type="spellEnd"/>
            <w:r w:rsidR="00DD2688">
              <w:t xml:space="preserve"> mandir </w:t>
            </w:r>
            <w:r w:rsidRPr="00F079F2">
              <w:br/>
            </w:r>
            <w:proofErr w:type="spellStart"/>
            <w:proofErr w:type="gramStart"/>
            <w:r w:rsidR="00DD2688">
              <w:t>Chitwan,Bagmati</w:t>
            </w:r>
            <w:proofErr w:type="spellEnd"/>
            <w:proofErr w:type="gramEnd"/>
            <w:r w:rsidR="00DD2688">
              <w:t xml:space="preserve"> Province</w:t>
            </w:r>
            <w:r w:rsidRPr="00F079F2">
              <w:br/>
            </w:r>
            <w:r w:rsidR="00DD2688">
              <w:t>Nepal</w:t>
            </w:r>
          </w:p>
          <w:p w14:paraId="6A09A21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E9D8037" w14:textId="73FDA464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6835AC6" wp14:editId="483E2663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DD2688">
              <w:rPr>
                <w:sz w:val="16"/>
              </w:rPr>
              <w:t>9848553543</w:t>
            </w:r>
          </w:p>
          <w:p w14:paraId="4B4C889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2219F37" w14:textId="77D71593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1353703F" wp14:editId="0305D0EB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DD2688">
              <w:rPr>
                <w:sz w:val="14"/>
              </w:rPr>
              <w:t>poudelrachit4@gmail.com</w:t>
            </w:r>
          </w:p>
          <w:p w14:paraId="6EE5D2F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1DAA98B" w14:textId="1163AF93" w:rsidR="00F079F2" w:rsidRPr="00F079F2" w:rsidRDefault="00F079F2" w:rsidP="00F079F2">
            <w:pPr>
              <w:pStyle w:val="Heading2Alt"/>
            </w:pPr>
          </w:p>
        </w:tc>
        <w:tc>
          <w:tcPr>
            <w:tcW w:w="360" w:type="dxa"/>
          </w:tcPr>
          <w:p w14:paraId="3CA6F75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6C6A8C48" w14:textId="20C4D38C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4E949D4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14BBA5B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12BECA1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C5B46A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14B1F89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0A99973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21E7581" w14:textId="77777777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1138FB9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5217C09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2639A2C" w14:textId="707FADD2" w:rsidR="00DD2688" w:rsidRPr="00F079F2" w:rsidRDefault="00DD2688" w:rsidP="00DD2688">
            <w:pPr>
              <w:pStyle w:val="JobDates"/>
            </w:pPr>
            <w:r>
              <w:t xml:space="preserve">I have not done any work till now but I am searching for the internship, in my related field. i.e., Website development using HTML, CSS, JAVASCRIPT, </w:t>
            </w:r>
          </w:p>
        </w:tc>
      </w:tr>
      <w:tr w:rsidR="00F079F2" w:rsidRPr="00F079F2" w14:paraId="3F06F823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158EC8E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1BD32B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24E405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E3944FE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096A28E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8B0567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2FF15185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57D129B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8D2E186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4618880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626965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016314E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51258E5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C88EB64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D2293E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729167B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FE197C9" w14:textId="5945D954" w:rsidR="00F079F2" w:rsidRPr="00F079F2" w:rsidRDefault="00DD2688" w:rsidP="00DD2688">
            <w:pPr>
              <w:pStyle w:val="JobDetails"/>
            </w:pPr>
            <w:r>
              <w:t>I passed SEE from Narayani English Public Secondary School, Bharatpur-11, Chitwan in 2019 Scoring G.P.A of 2.92, B+. And I have passed my +2 in science stream from Narayani Public Collage in 2022 scoring G.P. A of 2.79, B+ Now I am studying BSc. Hons. computer science at Herald Collage Katmandu.</w:t>
            </w:r>
          </w:p>
        </w:tc>
      </w:tr>
      <w:tr w:rsidR="00F079F2" w:rsidRPr="00F079F2" w14:paraId="175B4361" w14:textId="77777777" w:rsidTr="00677F69">
        <w:trPr>
          <w:gridAfter w:val="1"/>
          <w:wAfter w:w="20" w:type="dxa"/>
          <w:trHeight w:val="68"/>
          <w:jc w:val="center"/>
        </w:trPr>
        <w:tc>
          <w:tcPr>
            <w:tcW w:w="3150" w:type="dxa"/>
            <w:gridSpan w:val="2"/>
            <w:vMerge/>
          </w:tcPr>
          <w:p w14:paraId="7BBB080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131122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292087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A221A2D" w14:textId="77777777" w:rsidTr="00677F69">
        <w:trPr>
          <w:gridAfter w:val="1"/>
          <w:wAfter w:w="20" w:type="dxa"/>
          <w:trHeight w:val="68"/>
          <w:jc w:val="center"/>
        </w:trPr>
        <w:tc>
          <w:tcPr>
            <w:tcW w:w="3150" w:type="dxa"/>
            <w:gridSpan w:val="2"/>
            <w:vMerge/>
          </w:tcPr>
          <w:p w14:paraId="23348FA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2786C2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0D94C76" w14:textId="6FCD1E0F" w:rsidR="00F079F2" w:rsidRPr="00F079F2" w:rsidRDefault="00F079F2" w:rsidP="00F079F2">
            <w:pPr>
              <w:pStyle w:val="Heading1"/>
            </w:pP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14:paraId="3B572B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744BB19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2952FC7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FAC9CC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4C074A9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14:paraId="4EC4999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CF0ED6B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52CAA35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2E94B1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AF1E528" w14:textId="5F58A291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252ECB83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41D1236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0F48C25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553A6B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527C6E5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0F423A2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ABCE02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AEFFBAE" w14:textId="596D2EBF" w:rsidR="00F079F2" w:rsidRPr="00F079F2" w:rsidRDefault="00DD2688" w:rsidP="00F079F2">
            <w:pPr>
              <w:pStyle w:val="Heading1"/>
            </w:pPr>
            <w:r>
              <w:t>Skills And HOBBIES’s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23970F0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6520AD8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206331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2E36CA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39CBEDF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5F75693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E1F5105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0476CC3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C8572A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B98D5BE" w14:textId="79716D88" w:rsidR="00F079F2" w:rsidRDefault="00DD268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I have a skill of HTML, CSS, JavaScript, and basic python</w:t>
            </w:r>
            <w:r w:rsidR="004C472E">
              <w:rPr>
                <w:rFonts w:ascii="Georgia" w:eastAsia="Times New Roman" w:hAnsi="Georgia" w:cs="Georgia"/>
                <w:szCs w:val="22"/>
              </w:rPr>
              <w:t>, Teamwork</w:t>
            </w:r>
            <w:r>
              <w:rPr>
                <w:rFonts w:ascii="Georgia" w:eastAsia="Times New Roman" w:hAnsi="Georgia" w:cs="Georgia"/>
                <w:szCs w:val="22"/>
              </w:rPr>
              <w:t xml:space="preserve">. </w:t>
            </w:r>
          </w:p>
          <w:p w14:paraId="6BDD4B9D" w14:textId="6B8CBDB4" w:rsidR="00DD2688" w:rsidRDefault="00DD268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My hobbies are to create websites using HYML, CSS, JAVASCRIPT, creating </w:t>
            </w:r>
            <w:r w:rsidR="004C472E">
              <w:rPr>
                <w:rFonts w:ascii="Georgia" w:eastAsia="Times New Roman" w:hAnsi="Georgia" w:cs="Georgia"/>
                <w:szCs w:val="22"/>
              </w:rPr>
              <w:t>design etc.</w:t>
            </w:r>
          </w:p>
          <w:p w14:paraId="068D8476" w14:textId="340A562D" w:rsidR="00DD2688" w:rsidRPr="00F079F2" w:rsidRDefault="00DD268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0251E33D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127428D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0D4EF1C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89F4CC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602B140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A87465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2A1833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1934CEF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19F5CE9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6A038F7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3056A18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6801B4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7BA42F9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64C28CC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8598F4A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1BB620D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515B78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D2ED2CC" w14:textId="0484838F" w:rsidR="00F079F2" w:rsidRPr="00F079F2" w:rsidRDefault="00DD268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My LinkedIn account:</w:t>
            </w:r>
            <w:r w:rsidR="004C472E">
              <w:t xml:space="preserve"> </w:t>
            </w:r>
            <w:hyperlink r:id="rId14" w:history="1">
              <w:r w:rsidR="004C472E" w:rsidRPr="008E3575">
                <w:rPr>
                  <w:rStyle w:val="Hyperlink"/>
                  <w:rFonts w:ascii="Georgia" w:eastAsia="Times New Roman" w:hAnsi="Georgia" w:cs="Georgia"/>
                  <w:szCs w:val="22"/>
                </w:rPr>
                <w:t>https://www.linkedin.com/in/rachit-poudel-a03166237/</w:t>
              </w:r>
            </w:hyperlink>
          </w:p>
        </w:tc>
      </w:tr>
    </w:tbl>
    <w:p w14:paraId="0EDABFAF" w14:textId="77777777" w:rsidR="00CE6104" w:rsidRPr="0006568A" w:rsidRDefault="00CE6104" w:rsidP="007520D7">
      <w:pPr>
        <w:spacing w:before="0"/>
      </w:pPr>
    </w:p>
    <w:sectPr w:rsidR="00CE6104" w:rsidRPr="0006568A" w:rsidSect="0085363C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6CB70" w14:textId="77777777" w:rsidR="00240C15" w:rsidRDefault="00240C15" w:rsidP="0085363C">
      <w:pPr>
        <w:spacing w:before="0" w:line="240" w:lineRule="auto"/>
      </w:pPr>
      <w:r>
        <w:separator/>
      </w:r>
    </w:p>
  </w:endnote>
  <w:endnote w:type="continuationSeparator" w:id="0">
    <w:p w14:paraId="4D873B3B" w14:textId="77777777" w:rsidR="00240C15" w:rsidRDefault="00240C15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096C22-9AA2-46B4-87DE-536571EAD4D9}"/>
    <w:embedBold r:id="rId2" w:fontKey="{2C99467C-62D3-4667-B158-501387D1CEE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9868360-D82D-40CA-A7D5-0A38CEB581E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14222C6-03A3-4DFE-9063-A57F5E9325D6}"/>
    <w:embedBold r:id="rId5" w:fontKey="{58C54519-6048-4FCD-9C44-92F814B5ECD4}"/>
    <w:embedItalic r:id="rId6" w:fontKey="{764FAA69-9372-4193-82D6-3AAF838575A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10912383-D54A-47E3-977D-C192AC758BF3}"/>
    <w:embedBold r:id="rId8" w:fontKey="{A0E28AAF-3DD6-4B05-8F48-325D92D87254}"/>
    <w:embedItalic r:id="rId9" w:fontKey="{1E716380-401D-469C-98E6-66932953233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9C3030CE-FC47-4B13-9CD1-CD6A80F649D1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A78ED5A2-D537-41D8-94B5-A38BABA78D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B8C50" w14:textId="77777777" w:rsidR="00240C15" w:rsidRDefault="00240C15" w:rsidP="0085363C">
      <w:pPr>
        <w:spacing w:before="0" w:line="240" w:lineRule="auto"/>
      </w:pPr>
      <w:r>
        <w:separator/>
      </w:r>
    </w:p>
  </w:footnote>
  <w:footnote w:type="continuationSeparator" w:id="0">
    <w:p w14:paraId="2700DC61" w14:textId="77777777" w:rsidR="00240C15" w:rsidRDefault="00240C15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30866314">
    <w:abstractNumId w:val="11"/>
  </w:num>
  <w:num w:numId="2" w16cid:durableId="1572961944">
    <w:abstractNumId w:val="7"/>
  </w:num>
  <w:num w:numId="3" w16cid:durableId="1161775777">
    <w:abstractNumId w:val="15"/>
  </w:num>
  <w:num w:numId="4" w16cid:durableId="1520191871">
    <w:abstractNumId w:val="12"/>
  </w:num>
  <w:num w:numId="5" w16cid:durableId="934243368">
    <w:abstractNumId w:val="13"/>
  </w:num>
  <w:num w:numId="6" w16cid:durableId="273093656">
    <w:abstractNumId w:val="19"/>
  </w:num>
  <w:num w:numId="7" w16cid:durableId="161630594">
    <w:abstractNumId w:val="6"/>
  </w:num>
  <w:num w:numId="8" w16cid:durableId="850992267">
    <w:abstractNumId w:val="10"/>
  </w:num>
  <w:num w:numId="9" w16cid:durableId="1440645020">
    <w:abstractNumId w:val="17"/>
  </w:num>
  <w:num w:numId="10" w16cid:durableId="1589073387">
    <w:abstractNumId w:val="1"/>
  </w:num>
  <w:num w:numId="11" w16cid:durableId="1782794468">
    <w:abstractNumId w:val="5"/>
  </w:num>
  <w:num w:numId="12" w16cid:durableId="378285930">
    <w:abstractNumId w:val="0"/>
  </w:num>
  <w:num w:numId="13" w16cid:durableId="783184922">
    <w:abstractNumId w:val="2"/>
  </w:num>
  <w:num w:numId="14" w16cid:durableId="268899957">
    <w:abstractNumId w:val="9"/>
  </w:num>
  <w:num w:numId="15" w16cid:durableId="992103278">
    <w:abstractNumId w:val="8"/>
  </w:num>
  <w:num w:numId="16" w16cid:durableId="1516076219">
    <w:abstractNumId w:val="16"/>
  </w:num>
  <w:num w:numId="17" w16cid:durableId="1910192021">
    <w:abstractNumId w:val="3"/>
  </w:num>
  <w:num w:numId="18" w16cid:durableId="1808282589">
    <w:abstractNumId w:val="21"/>
  </w:num>
  <w:num w:numId="19" w16cid:durableId="206113882">
    <w:abstractNumId w:val="18"/>
  </w:num>
  <w:num w:numId="20" w16cid:durableId="1172527469">
    <w:abstractNumId w:val="14"/>
  </w:num>
  <w:num w:numId="21" w16cid:durableId="496577373">
    <w:abstractNumId w:val="20"/>
  </w:num>
  <w:num w:numId="22" w16cid:durableId="1029260324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688"/>
    <w:rsid w:val="00052382"/>
    <w:rsid w:val="0006568A"/>
    <w:rsid w:val="00076F0F"/>
    <w:rsid w:val="00084253"/>
    <w:rsid w:val="000D1F49"/>
    <w:rsid w:val="001727CA"/>
    <w:rsid w:val="00187D40"/>
    <w:rsid w:val="00240C15"/>
    <w:rsid w:val="002C56E6"/>
    <w:rsid w:val="00361691"/>
    <w:rsid w:val="00361E11"/>
    <w:rsid w:val="00376B65"/>
    <w:rsid w:val="00392616"/>
    <w:rsid w:val="0039390A"/>
    <w:rsid w:val="003F0847"/>
    <w:rsid w:val="0040090B"/>
    <w:rsid w:val="0046302A"/>
    <w:rsid w:val="00487D2D"/>
    <w:rsid w:val="004C472E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643E9"/>
    <w:rsid w:val="0067761E"/>
    <w:rsid w:val="00677F69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8E3575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849F0"/>
    <w:rsid w:val="00DB3FAD"/>
    <w:rsid w:val="00DD2688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512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8E3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rachit-poudel-a03166237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ude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1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2023-03-25T02:50:00Z</dcterms:created>
  <dcterms:modified xsi:type="dcterms:W3CDTF">2023-03-26T02:21:00Z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